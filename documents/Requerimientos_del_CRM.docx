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6C00" w14:textId="1BDBD0AD" w:rsidR="009F5513" w:rsidRPr="009F5513" w:rsidRDefault="009F5513" w:rsidP="009F5513">
      <w:pPr>
        <w:pStyle w:val="Ttulo"/>
        <w:jc w:val="center"/>
        <w:rPr>
          <w:sz w:val="44"/>
          <w:szCs w:val="44"/>
        </w:rPr>
      </w:pPr>
      <w:r w:rsidRPr="009F5513">
        <w:rPr>
          <w:sz w:val="44"/>
          <w:szCs w:val="44"/>
        </w:rPr>
        <w:t>Requerimientos</w:t>
      </w:r>
      <w:r>
        <w:rPr>
          <w:sz w:val="44"/>
          <w:szCs w:val="44"/>
        </w:rPr>
        <w:t xml:space="preserve"> del CRM</w:t>
      </w:r>
    </w:p>
    <w:p w14:paraId="5FB194AD" w14:textId="77777777" w:rsidR="009F5513" w:rsidRDefault="009F5513" w:rsidP="009F5513">
      <w:pPr>
        <w:rPr>
          <w:b/>
          <w:bCs/>
          <w:sz w:val="22"/>
          <w:szCs w:val="22"/>
        </w:rPr>
      </w:pPr>
    </w:p>
    <w:p w14:paraId="5B923659" w14:textId="1C7F6E27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t>1. Objetivo</w:t>
      </w:r>
    </w:p>
    <w:p w14:paraId="6D09D094" w14:textId="78A1409F" w:rsidR="009F5513" w:rsidRPr="009F5513" w:rsidRDefault="009F5513" w:rsidP="009F5513">
      <w:pPr>
        <w:rPr>
          <w:sz w:val="22"/>
          <w:szCs w:val="22"/>
        </w:rPr>
      </w:pPr>
      <w:r w:rsidRPr="009F5513">
        <w:rPr>
          <w:sz w:val="22"/>
          <w:szCs w:val="22"/>
        </w:rPr>
        <w:t xml:space="preserve">Construir un </w:t>
      </w:r>
      <w:r w:rsidRPr="009F5513">
        <w:rPr>
          <w:b/>
          <w:bCs/>
          <w:sz w:val="22"/>
          <w:szCs w:val="22"/>
        </w:rPr>
        <w:t>CRM simple y usable</w:t>
      </w:r>
      <w:r w:rsidRPr="009F5513">
        <w:rPr>
          <w:sz w:val="22"/>
          <w:szCs w:val="22"/>
        </w:rPr>
        <w:t>, diseñado para pymes familiares con baja madurez comercial. El sistema debe resolver la falta de procesos y datos confiables, evitando complejidad innecesaria</w:t>
      </w:r>
      <w:r>
        <w:rPr>
          <w:sz w:val="22"/>
          <w:szCs w:val="22"/>
        </w:rPr>
        <w:t>.</w:t>
      </w:r>
    </w:p>
    <w:p w14:paraId="6DCBE9FF" w14:textId="77777777" w:rsidR="009F5513" w:rsidRDefault="009F5513" w:rsidP="009F5513">
      <w:pPr>
        <w:rPr>
          <w:sz w:val="22"/>
          <w:szCs w:val="22"/>
        </w:rPr>
      </w:pPr>
    </w:p>
    <w:p w14:paraId="3BF41DC8" w14:textId="5D38F996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t>2. Público objetivo</w:t>
      </w:r>
    </w:p>
    <w:p w14:paraId="1F275581" w14:textId="77777777" w:rsidR="009F5513" w:rsidRPr="009F5513" w:rsidRDefault="009F5513" w:rsidP="009F5513">
      <w:pPr>
        <w:rPr>
          <w:sz w:val="22"/>
          <w:szCs w:val="22"/>
        </w:rPr>
      </w:pPr>
      <w:r w:rsidRPr="009F5513">
        <w:rPr>
          <w:b/>
          <w:bCs/>
          <w:sz w:val="22"/>
          <w:szCs w:val="22"/>
        </w:rPr>
        <w:t>Empresas:</w:t>
      </w:r>
      <w:r w:rsidRPr="009F5513">
        <w:rPr>
          <w:sz w:val="22"/>
          <w:szCs w:val="22"/>
        </w:rPr>
        <w:t xml:space="preserve"> Pymes familiares (forestal, yerbatero, agro, servicios, cooperativas).</w:t>
      </w:r>
      <w:r w:rsidRPr="009F5513">
        <w:rPr>
          <w:sz w:val="22"/>
          <w:szCs w:val="22"/>
        </w:rPr>
        <w:br/>
      </w:r>
      <w:r w:rsidRPr="009F5513">
        <w:rPr>
          <w:b/>
          <w:bCs/>
          <w:sz w:val="22"/>
          <w:szCs w:val="22"/>
        </w:rPr>
        <w:t>Equipos:</w:t>
      </w:r>
      <w:r w:rsidRPr="009F5513">
        <w:rPr>
          <w:sz w:val="22"/>
          <w:szCs w:val="22"/>
        </w:rPr>
        <w:t xml:space="preserve"> 1 a 5 vendedores, sin área comercial formal.</w:t>
      </w:r>
      <w:r w:rsidRPr="009F5513">
        <w:rPr>
          <w:sz w:val="22"/>
          <w:szCs w:val="22"/>
        </w:rPr>
        <w:br/>
      </w:r>
      <w:r w:rsidRPr="009F5513">
        <w:rPr>
          <w:b/>
          <w:bCs/>
          <w:sz w:val="22"/>
          <w:szCs w:val="22"/>
        </w:rPr>
        <w:t>Usuarios:</w:t>
      </w:r>
    </w:p>
    <w:p w14:paraId="4307F328" w14:textId="77777777" w:rsidR="009F5513" w:rsidRPr="009F5513" w:rsidRDefault="009F5513" w:rsidP="009F5513">
      <w:pPr>
        <w:numPr>
          <w:ilvl w:val="0"/>
          <w:numId w:val="3"/>
        </w:numPr>
        <w:rPr>
          <w:sz w:val="22"/>
          <w:szCs w:val="22"/>
        </w:rPr>
      </w:pPr>
      <w:r w:rsidRPr="009F5513">
        <w:rPr>
          <w:sz w:val="22"/>
          <w:szCs w:val="22"/>
        </w:rPr>
        <w:t>Vendedor</w:t>
      </w:r>
    </w:p>
    <w:p w14:paraId="23080F56" w14:textId="77777777" w:rsidR="009F5513" w:rsidRPr="009F5513" w:rsidRDefault="009F5513" w:rsidP="009F5513">
      <w:pPr>
        <w:numPr>
          <w:ilvl w:val="0"/>
          <w:numId w:val="3"/>
        </w:numPr>
        <w:rPr>
          <w:sz w:val="22"/>
          <w:szCs w:val="22"/>
        </w:rPr>
      </w:pPr>
      <w:r w:rsidRPr="009F5513">
        <w:rPr>
          <w:sz w:val="22"/>
          <w:szCs w:val="22"/>
        </w:rPr>
        <w:t>Supervisor</w:t>
      </w:r>
    </w:p>
    <w:p w14:paraId="07412CDD" w14:textId="77777777" w:rsidR="009F5513" w:rsidRPr="009F5513" w:rsidRDefault="009F5513" w:rsidP="009F5513">
      <w:pPr>
        <w:numPr>
          <w:ilvl w:val="0"/>
          <w:numId w:val="3"/>
        </w:numPr>
        <w:rPr>
          <w:sz w:val="22"/>
          <w:szCs w:val="22"/>
        </w:rPr>
      </w:pPr>
      <w:r w:rsidRPr="009F5513">
        <w:rPr>
          <w:sz w:val="22"/>
          <w:szCs w:val="22"/>
        </w:rPr>
        <w:t>Dueño/Gerente</w:t>
      </w:r>
      <w:r w:rsidRPr="009F5513">
        <w:rPr>
          <w:sz w:val="22"/>
          <w:szCs w:val="22"/>
        </w:rPr>
        <w:br/>
      </w:r>
      <w:r w:rsidRPr="009F5513">
        <w:rPr>
          <w:b/>
          <w:bCs/>
          <w:sz w:val="22"/>
          <w:szCs w:val="22"/>
        </w:rPr>
        <w:t>Contexto actual:</w:t>
      </w:r>
      <w:r w:rsidRPr="009F5513">
        <w:rPr>
          <w:sz w:val="22"/>
          <w:szCs w:val="22"/>
        </w:rPr>
        <w:t xml:space="preserve"> WhatsApp es la principal herramienta de gestión comercial.</w:t>
      </w:r>
    </w:p>
    <w:p w14:paraId="23B89614" w14:textId="77777777" w:rsidR="009F5513" w:rsidRDefault="009F5513" w:rsidP="009F5513">
      <w:pPr>
        <w:rPr>
          <w:sz w:val="22"/>
          <w:szCs w:val="22"/>
        </w:rPr>
      </w:pPr>
    </w:p>
    <w:p w14:paraId="6B5A0510" w14:textId="7DB4FF71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t>3. Problema a resolver</w:t>
      </w:r>
    </w:p>
    <w:p w14:paraId="6A23FBED" w14:textId="77777777" w:rsidR="009F5513" w:rsidRDefault="009F5513" w:rsidP="009F5513">
      <w:pPr>
        <w:rPr>
          <w:b/>
          <w:bCs/>
          <w:sz w:val="22"/>
          <w:szCs w:val="22"/>
        </w:rPr>
      </w:pPr>
      <w:r w:rsidRPr="009F5513">
        <w:rPr>
          <w:sz w:val="22"/>
          <w:szCs w:val="22"/>
        </w:rPr>
        <w:t>Las empresas carecen de procesos y datos confiables para decidir.</w:t>
      </w:r>
      <w:r w:rsidRPr="009F5513">
        <w:rPr>
          <w:sz w:val="22"/>
          <w:szCs w:val="22"/>
        </w:rPr>
        <w:br/>
      </w:r>
    </w:p>
    <w:p w14:paraId="77811B4A" w14:textId="5C8EB789" w:rsidR="009F5513" w:rsidRPr="009F5513" w:rsidRDefault="009F5513" w:rsidP="009F5513">
      <w:pPr>
        <w:pStyle w:val="Ttulo5"/>
      </w:pPr>
      <w:r w:rsidRPr="009F5513">
        <w:t>Dolores principales:</w:t>
      </w:r>
    </w:p>
    <w:p w14:paraId="2F00D60D" w14:textId="77777777" w:rsidR="009F5513" w:rsidRPr="009F5513" w:rsidRDefault="009F5513" w:rsidP="009F5513">
      <w:pPr>
        <w:numPr>
          <w:ilvl w:val="0"/>
          <w:numId w:val="4"/>
        </w:numPr>
        <w:rPr>
          <w:sz w:val="22"/>
          <w:szCs w:val="22"/>
        </w:rPr>
      </w:pPr>
      <w:r w:rsidRPr="009F5513">
        <w:rPr>
          <w:sz w:val="22"/>
          <w:szCs w:val="22"/>
        </w:rPr>
        <w:t>No saben qué productos venden más, márgenes, inventarios, segmentos, zonas, temporadas.</w:t>
      </w:r>
    </w:p>
    <w:p w14:paraId="4E20876A" w14:textId="77777777" w:rsidR="009F5513" w:rsidRPr="009F5513" w:rsidRDefault="009F5513" w:rsidP="009F5513">
      <w:pPr>
        <w:numPr>
          <w:ilvl w:val="0"/>
          <w:numId w:val="4"/>
        </w:numPr>
        <w:rPr>
          <w:sz w:val="22"/>
          <w:szCs w:val="22"/>
        </w:rPr>
      </w:pPr>
      <w:r w:rsidRPr="009F5513">
        <w:rPr>
          <w:sz w:val="22"/>
          <w:szCs w:val="22"/>
        </w:rPr>
        <w:t>No identifican clientes clave ni frecuencia de compra.</w:t>
      </w:r>
    </w:p>
    <w:p w14:paraId="50F7CD6A" w14:textId="77777777" w:rsidR="009F5513" w:rsidRPr="009F5513" w:rsidRDefault="009F5513" w:rsidP="009F5513">
      <w:pPr>
        <w:numPr>
          <w:ilvl w:val="0"/>
          <w:numId w:val="4"/>
        </w:numPr>
        <w:rPr>
          <w:sz w:val="22"/>
          <w:szCs w:val="22"/>
        </w:rPr>
      </w:pPr>
      <w:r w:rsidRPr="009F5513">
        <w:rPr>
          <w:sz w:val="22"/>
          <w:szCs w:val="22"/>
        </w:rPr>
        <w:t>No registran objeciones ni motivos de pérdida.</w:t>
      </w:r>
    </w:p>
    <w:p w14:paraId="7B21A2ED" w14:textId="77777777" w:rsidR="009F5513" w:rsidRDefault="009F5513" w:rsidP="009F5513">
      <w:pPr>
        <w:numPr>
          <w:ilvl w:val="0"/>
          <w:numId w:val="4"/>
        </w:numPr>
        <w:rPr>
          <w:sz w:val="22"/>
          <w:szCs w:val="22"/>
        </w:rPr>
      </w:pPr>
      <w:r w:rsidRPr="009F5513">
        <w:rPr>
          <w:sz w:val="22"/>
          <w:szCs w:val="22"/>
        </w:rPr>
        <w:t>No hacen seguimiento: los prospectos se enfrían.</w:t>
      </w:r>
    </w:p>
    <w:p w14:paraId="4D904887" w14:textId="761412C9" w:rsidR="009F5513" w:rsidRPr="009F5513" w:rsidRDefault="009F5513" w:rsidP="009F5513">
      <w:pPr>
        <w:ind w:left="720"/>
        <w:rPr>
          <w:sz w:val="22"/>
          <w:szCs w:val="22"/>
        </w:rPr>
      </w:pPr>
      <w:r w:rsidRPr="009F5513">
        <w:rPr>
          <w:sz w:val="22"/>
          <w:szCs w:val="22"/>
        </w:rPr>
        <w:br/>
      </w:r>
      <w:r w:rsidRPr="009F5513">
        <w:rPr>
          <w:b/>
          <w:bCs/>
          <w:sz w:val="22"/>
          <w:szCs w:val="22"/>
        </w:rPr>
        <w:t>Consecuencia:</w:t>
      </w:r>
      <w:r w:rsidRPr="009F5513">
        <w:rPr>
          <w:sz w:val="22"/>
          <w:szCs w:val="22"/>
        </w:rPr>
        <w:t xml:space="preserve"> Decisiones por intuición, ventas estancadas, reuniones sin resultados.</w:t>
      </w:r>
    </w:p>
    <w:p w14:paraId="0CA0A0C3" w14:textId="77777777" w:rsidR="009F5513" w:rsidRDefault="009F5513" w:rsidP="009F5513">
      <w:pPr>
        <w:rPr>
          <w:sz w:val="22"/>
          <w:szCs w:val="22"/>
        </w:rPr>
      </w:pPr>
    </w:p>
    <w:p w14:paraId="044208C4" w14:textId="54744C51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lastRenderedPageBreak/>
        <w:t>4. Qué NO debe ser el CRM</w:t>
      </w:r>
    </w:p>
    <w:p w14:paraId="7457023E" w14:textId="77777777" w:rsidR="009F5513" w:rsidRPr="009F5513" w:rsidRDefault="009F5513" w:rsidP="009F5513">
      <w:pPr>
        <w:numPr>
          <w:ilvl w:val="0"/>
          <w:numId w:val="5"/>
        </w:numPr>
        <w:rPr>
          <w:sz w:val="22"/>
          <w:szCs w:val="22"/>
        </w:rPr>
      </w:pPr>
      <w:r w:rsidRPr="009F5513">
        <w:rPr>
          <w:sz w:val="22"/>
          <w:szCs w:val="22"/>
        </w:rPr>
        <w:t>No debe tener campos excesivos ni carga manual compleja.</w:t>
      </w:r>
    </w:p>
    <w:p w14:paraId="48FE09D2" w14:textId="77777777" w:rsidR="009F5513" w:rsidRPr="009F5513" w:rsidRDefault="009F5513" w:rsidP="009F5513">
      <w:pPr>
        <w:numPr>
          <w:ilvl w:val="0"/>
          <w:numId w:val="5"/>
        </w:numPr>
        <w:rPr>
          <w:sz w:val="22"/>
          <w:szCs w:val="22"/>
        </w:rPr>
      </w:pPr>
      <w:r w:rsidRPr="009F5513">
        <w:rPr>
          <w:sz w:val="22"/>
          <w:szCs w:val="22"/>
        </w:rPr>
        <w:t>No debe parecer contable ni requerir capacitaciones largas.</w:t>
      </w:r>
    </w:p>
    <w:p w14:paraId="54CB9C86" w14:textId="77777777" w:rsidR="009F5513" w:rsidRPr="009F5513" w:rsidRDefault="009F5513" w:rsidP="009F5513">
      <w:pPr>
        <w:numPr>
          <w:ilvl w:val="0"/>
          <w:numId w:val="5"/>
        </w:numPr>
        <w:rPr>
          <w:sz w:val="22"/>
          <w:szCs w:val="22"/>
        </w:rPr>
      </w:pPr>
      <w:r w:rsidRPr="009F5513">
        <w:rPr>
          <w:sz w:val="22"/>
          <w:szCs w:val="22"/>
        </w:rPr>
        <w:t>No debe tener curva de aprendizaje alta.</w:t>
      </w:r>
    </w:p>
    <w:p w14:paraId="0BA8274D" w14:textId="77777777" w:rsidR="009F5513" w:rsidRDefault="009F5513" w:rsidP="009F5513">
      <w:pPr>
        <w:rPr>
          <w:sz w:val="22"/>
          <w:szCs w:val="22"/>
        </w:rPr>
      </w:pPr>
    </w:p>
    <w:p w14:paraId="22AE5AEA" w14:textId="4F1C4C4E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t>5. Qué SÍ debe ser el CRM</w:t>
      </w:r>
    </w:p>
    <w:p w14:paraId="15E285D9" w14:textId="77777777" w:rsidR="009F5513" w:rsidRPr="009F5513" w:rsidRDefault="009F5513" w:rsidP="009F5513">
      <w:pPr>
        <w:numPr>
          <w:ilvl w:val="0"/>
          <w:numId w:val="6"/>
        </w:numPr>
        <w:rPr>
          <w:sz w:val="22"/>
          <w:szCs w:val="22"/>
        </w:rPr>
      </w:pPr>
      <w:r w:rsidRPr="009F5513">
        <w:rPr>
          <w:sz w:val="22"/>
          <w:szCs w:val="22"/>
        </w:rPr>
        <w:t>Simple, intuitivo y rápido.</w:t>
      </w:r>
    </w:p>
    <w:p w14:paraId="2E358A35" w14:textId="77777777" w:rsidR="009F5513" w:rsidRPr="009F5513" w:rsidRDefault="009F5513" w:rsidP="009F5513">
      <w:pPr>
        <w:numPr>
          <w:ilvl w:val="0"/>
          <w:numId w:val="6"/>
        </w:numPr>
        <w:rPr>
          <w:sz w:val="22"/>
          <w:szCs w:val="22"/>
        </w:rPr>
      </w:pPr>
      <w:r w:rsidRPr="009F5513">
        <w:rPr>
          <w:sz w:val="22"/>
          <w:szCs w:val="22"/>
        </w:rPr>
        <w:t>Asistido por IA (autocompletar, sugerencias).</w:t>
      </w:r>
    </w:p>
    <w:p w14:paraId="5703EBD1" w14:textId="77777777" w:rsidR="009F5513" w:rsidRPr="009F5513" w:rsidRDefault="009F5513" w:rsidP="009F5513">
      <w:pPr>
        <w:numPr>
          <w:ilvl w:val="0"/>
          <w:numId w:val="6"/>
        </w:numPr>
        <w:rPr>
          <w:sz w:val="22"/>
          <w:szCs w:val="22"/>
        </w:rPr>
      </w:pPr>
      <w:r w:rsidRPr="009F5513">
        <w:rPr>
          <w:sz w:val="22"/>
          <w:szCs w:val="22"/>
        </w:rPr>
        <w:t>Escalable: más campos, integración con facturación, automatizaciones.</w:t>
      </w:r>
    </w:p>
    <w:p w14:paraId="4C7AA597" w14:textId="77777777" w:rsidR="009F5513" w:rsidRPr="009F5513" w:rsidRDefault="009F5513" w:rsidP="009F5513">
      <w:pPr>
        <w:numPr>
          <w:ilvl w:val="0"/>
          <w:numId w:val="6"/>
        </w:numPr>
        <w:rPr>
          <w:sz w:val="22"/>
          <w:szCs w:val="22"/>
        </w:rPr>
      </w:pPr>
      <w:r w:rsidRPr="009F5513">
        <w:rPr>
          <w:sz w:val="22"/>
          <w:szCs w:val="22"/>
        </w:rPr>
        <w:t>Integrable con WhatsApp, email y redes sociales.</w:t>
      </w:r>
    </w:p>
    <w:p w14:paraId="182F6494" w14:textId="77777777" w:rsidR="009F5513" w:rsidRPr="009F5513" w:rsidRDefault="009F5513" w:rsidP="009F5513">
      <w:pPr>
        <w:numPr>
          <w:ilvl w:val="0"/>
          <w:numId w:val="6"/>
        </w:numPr>
        <w:rPr>
          <w:sz w:val="22"/>
          <w:szCs w:val="22"/>
        </w:rPr>
      </w:pPr>
      <w:r w:rsidRPr="009F5513">
        <w:rPr>
          <w:sz w:val="22"/>
          <w:szCs w:val="22"/>
        </w:rPr>
        <w:t>Solicitar solo información básica al inicio.</w:t>
      </w:r>
    </w:p>
    <w:p w14:paraId="4BF5FEC2" w14:textId="77777777" w:rsidR="009F5513" w:rsidRDefault="009F5513" w:rsidP="009F5513">
      <w:pPr>
        <w:rPr>
          <w:sz w:val="22"/>
          <w:szCs w:val="22"/>
        </w:rPr>
      </w:pPr>
    </w:p>
    <w:p w14:paraId="3D3F3A05" w14:textId="6066346C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t>6. Flujo ideal de uso</w:t>
      </w:r>
    </w:p>
    <w:p w14:paraId="17EFE196" w14:textId="77777777" w:rsidR="009F5513" w:rsidRDefault="009F5513" w:rsidP="009F5513">
      <w:pPr>
        <w:rPr>
          <w:b/>
          <w:bCs/>
          <w:sz w:val="22"/>
          <w:szCs w:val="22"/>
        </w:rPr>
      </w:pPr>
    </w:p>
    <w:p w14:paraId="3DA1A2F7" w14:textId="431501B9" w:rsidR="009F5513" w:rsidRPr="009F5513" w:rsidRDefault="009F5513" w:rsidP="009F5513">
      <w:pPr>
        <w:pStyle w:val="Ttulo5"/>
      </w:pPr>
      <w:r w:rsidRPr="009F5513">
        <w:t>Vendedor:</w:t>
      </w:r>
    </w:p>
    <w:p w14:paraId="7CF5ACB4" w14:textId="77777777" w:rsidR="009F5513" w:rsidRPr="009F5513" w:rsidRDefault="009F5513" w:rsidP="009F5513">
      <w:pPr>
        <w:numPr>
          <w:ilvl w:val="0"/>
          <w:numId w:val="7"/>
        </w:numPr>
        <w:rPr>
          <w:sz w:val="22"/>
          <w:szCs w:val="22"/>
        </w:rPr>
      </w:pPr>
      <w:r w:rsidRPr="009F5513">
        <w:rPr>
          <w:sz w:val="22"/>
          <w:szCs w:val="22"/>
        </w:rPr>
        <w:t>Crear lead desde WhatsApp.</w:t>
      </w:r>
    </w:p>
    <w:p w14:paraId="77EF6076" w14:textId="77777777" w:rsidR="009F5513" w:rsidRPr="009F5513" w:rsidRDefault="009F5513" w:rsidP="009F5513">
      <w:pPr>
        <w:numPr>
          <w:ilvl w:val="0"/>
          <w:numId w:val="7"/>
        </w:numPr>
        <w:rPr>
          <w:sz w:val="22"/>
          <w:szCs w:val="22"/>
        </w:rPr>
      </w:pPr>
      <w:r w:rsidRPr="009F5513">
        <w:rPr>
          <w:sz w:val="22"/>
          <w:szCs w:val="22"/>
        </w:rPr>
        <w:t>Registrar canal, consulta, respuesta y seguimiento.</w:t>
      </w:r>
    </w:p>
    <w:p w14:paraId="35547E70" w14:textId="77777777" w:rsidR="009F5513" w:rsidRPr="009F5513" w:rsidRDefault="009F5513" w:rsidP="009F5513">
      <w:pPr>
        <w:numPr>
          <w:ilvl w:val="0"/>
          <w:numId w:val="7"/>
        </w:numPr>
        <w:rPr>
          <w:sz w:val="22"/>
          <w:szCs w:val="22"/>
        </w:rPr>
      </w:pPr>
      <w:r w:rsidRPr="009F5513">
        <w:rPr>
          <w:sz w:val="22"/>
          <w:szCs w:val="22"/>
        </w:rPr>
        <w:t>Si es cliente, registrar interacción igual de fácil.</w:t>
      </w:r>
    </w:p>
    <w:p w14:paraId="241B36E0" w14:textId="77777777" w:rsidR="009F5513" w:rsidRDefault="009F5513" w:rsidP="009F5513">
      <w:pPr>
        <w:rPr>
          <w:b/>
          <w:bCs/>
          <w:sz w:val="22"/>
          <w:szCs w:val="22"/>
        </w:rPr>
      </w:pPr>
    </w:p>
    <w:p w14:paraId="05835400" w14:textId="17EBA2BD" w:rsidR="009F5513" w:rsidRPr="009F5513" w:rsidRDefault="009F5513" w:rsidP="009F5513">
      <w:pPr>
        <w:pStyle w:val="Ttulo5"/>
      </w:pPr>
      <w:r w:rsidRPr="009F5513">
        <w:t>Supervisor/Dueño:</w:t>
      </w:r>
    </w:p>
    <w:p w14:paraId="1A3A3827" w14:textId="77777777" w:rsidR="009F5513" w:rsidRPr="009F5513" w:rsidRDefault="009F5513" w:rsidP="009F5513">
      <w:pPr>
        <w:numPr>
          <w:ilvl w:val="0"/>
          <w:numId w:val="8"/>
        </w:numPr>
        <w:rPr>
          <w:sz w:val="22"/>
          <w:szCs w:val="22"/>
        </w:rPr>
      </w:pPr>
      <w:r w:rsidRPr="009F5513">
        <w:rPr>
          <w:sz w:val="22"/>
          <w:szCs w:val="22"/>
        </w:rPr>
        <w:t>Ver rendimiento de vendedores.</w:t>
      </w:r>
    </w:p>
    <w:p w14:paraId="4688F3D4" w14:textId="77777777" w:rsidR="009F5513" w:rsidRPr="009F5513" w:rsidRDefault="009F5513" w:rsidP="009F5513">
      <w:pPr>
        <w:numPr>
          <w:ilvl w:val="0"/>
          <w:numId w:val="8"/>
        </w:numPr>
        <w:rPr>
          <w:sz w:val="22"/>
          <w:szCs w:val="22"/>
        </w:rPr>
      </w:pPr>
      <w:r w:rsidRPr="009F5513">
        <w:rPr>
          <w:sz w:val="22"/>
          <w:szCs w:val="22"/>
        </w:rPr>
        <w:t>Ver ventas por producto, zona, vendedor, facturación, rentabilidad, período.</w:t>
      </w:r>
    </w:p>
    <w:p w14:paraId="0EFEE6AF" w14:textId="77777777" w:rsidR="009F5513" w:rsidRPr="009F5513" w:rsidRDefault="009F5513" w:rsidP="009F5513">
      <w:pPr>
        <w:numPr>
          <w:ilvl w:val="0"/>
          <w:numId w:val="8"/>
        </w:numPr>
        <w:rPr>
          <w:sz w:val="22"/>
          <w:szCs w:val="22"/>
        </w:rPr>
      </w:pPr>
      <w:r w:rsidRPr="009F5513">
        <w:rPr>
          <w:sz w:val="22"/>
          <w:szCs w:val="22"/>
        </w:rPr>
        <w:t>Detectar ventas no cerradas y motivos.</w:t>
      </w:r>
    </w:p>
    <w:p w14:paraId="2DE0C039" w14:textId="77777777" w:rsidR="009F5513" w:rsidRDefault="009F5513" w:rsidP="009F5513">
      <w:pPr>
        <w:rPr>
          <w:sz w:val="22"/>
          <w:szCs w:val="22"/>
        </w:rPr>
      </w:pPr>
    </w:p>
    <w:p w14:paraId="63822D1F" w14:textId="77777777" w:rsidR="009F5513" w:rsidRDefault="009F5513" w:rsidP="009F5513">
      <w:pPr>
        <w:rPr>
          <w:sz w:val="22"/>
          <w:szCs w:val="22"/>
        </w:rPr>
      </w:pPr>
    </w:p>
    <w:p w14:paraId="4E15419F" w14:textId="45CEE980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lastRenderedPageBreak/>
        <w:t>7. Información mínima</w:t>
      </w:r>
    </w:p>
    <w:p w14:paraId="304C54CD" w14:textId="77777777" w:rsidR="009F5513" w:rsidRDefault="009F5513" w:rsidP="009F5513">
      <w:pPr>
        <w:rPr>
          <w:b/>
          <w:bCs/>
          <w:sz w:val="22"/>
          <w:szCs w:val="22"/>
        </w:rPr>
      </w:pPr>
      <w:r w:rsidRPr="009F5513">
        <w:rPr>
          <w:b/>
          <w:bCs/>
          <w:sz w:val="22"/>
          <w:szCs w:val="22"/>
        </w:rPr>
        <w:t>Clientes:</w:t>
      </w:r>
      <w:r w:rsidRPr="009F5513">
        <w:rPr>
          <w:sz w:val="22"/>
          <w:szCs w:val="22"/>
        </w:rPr>
        <w:t xml:space="preserve"> Nombre, empresa, contacto, segmento, ubicación, WhatsApp/email, canal de ingreso, fecha primer contacto, estado, observaciones.</w:t>
      </w:r>
      <w:r w:rsidRPr="009F5513">
        <w:rPr>
          <w:sz w:val="22"/>
          <w:szCs w:val="22"/>
        </w:rPr>
        <w:br/>
      </w:r>
    </w:p>
    <w:p w14:paraId="5A801A6C" w14:textId="77777777" w:rsidR="009F5513" w:rsidRDefault="009F5513" w:rsidP="009F5513">
      <w:pPr>
        <w:rPr>
          <w:b/>
          <w:bCs/>
          <w:sz w:val="22"/>
          <w:szCs w:val="22"/>
        </w:rPr>
      </w:pPr>
      <w:r w:rsidRPr="009F5513">
        <w:rPr>
          <w:b/>
          <w:bCs/>
          <w:sz w:val="22"/>
          <w:szCs w:val="22"/>
        </w:rPr>
        <w:t>Interacciones:</w:t>
      </w:r>
      <w:r w:rsidRPr="009F5513">
        <w:rPr>
          <w:sz w:val="22"/>
          <w:szCs w:val="22"/>
        </w:rPr>
        <w:t xml:space="preserve"> Fecha, cliente, vendedor, medio, tipo, producto, resultado, próximo paso, fecha seguimiento, observaciones.</w:t>
      </w:r>
      <w:r w:rsidRPr="009F5513">
        <w:rPr>
          <w:sz w:val="22"/>
          <w:szCs w:val="22"/>
        </w:rPr>
        <w:br/>
      </w:r>
    </w:p>
    <w:p w14:paraId="2083431C" w14:textId="1409E418" w:rsidR="009F5513" w:rsidRPr="009F5513" w:rsidRDefault="009F5513" w:rsidP="009F5513">
      <w:pPr>
        <w:rPr>
          <w:sz w:val="22"/>
          <w:szCs w:val="22"/>
        </w:rPr>
      </w:pPr>
      <w:r w:rsidRPr="009F5513">
        <w:rPr>
          <w:b/>
          <w:bCs/>
          <w:sz w:val="22"/>
          <w:szCs w:val="22"/>
        </w:rPr>
        <w:t>Supervisor/Dueño:</w:t>
      </w:r>
      <w:r w:rsidRPr="009F5513">
        <w:rPr>
          <w:sz w:val="22"/>
          <w:szCs w:val="22"/>
        </w:rPr>
        <w:t xml:space="preserve"> Pipeline simple, actividad por vendedor, oportunidades estancadas, motivos de pérdida, ventas realizadas/no cerradas.</w:t>
      </w:r>
    </w:p>
    <w:p w14:paraId="5052E48D" w14:textId="77777777" w:rsidR="009F5513" w:rsidRDefault="009F5513" w:rsidP="009F5513">
      <w:pPr>
        <w:rPr>
          <w:sz w:val="22"/>
          <w:szCs w:val="22"/>
        </w:rPr>
      </w:pPr>
    </w:p>
    <w:p w14:paraId="626274B8" w14:textId="7F8299CA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t>8. Estados y lógica comercial</w:t>
      </w:r>
    </w:p>
    <w:p w14:paraId="7624AC54" w14:textId="77777777" w:rsidR="009F5513" w:rsidRPr="009F5513" w:rsidRDefault="009F5513" w:rsidP="009F5513">
      <w:pPr>
        <w:numPr>
          <w:ilvl w:val="0"/>
          <w:numId w:val="9"/>
        </w:numPr>
        <w:rPr>
          <w:sz w:val="22"/>
          <w:szCs w:val="22"/>
        </w:rPr>
      </w:pPr>
      <w:r w:rsidRPr="009F5513">
        <w:rPr>
          <w:b/>
          <w:bCs/>
          <w:sz w:val="22"/>
          <w:szCs w:val="22"/>
        </w:rPr>
        <w:t>Medios de contacto:</w:t>
      </w:r>
      <w:r w:rsidRPr="009F5513">
        <w:rPr>
          <w:sz w:val="22"/>
          <w:szCs w:val="22"/>
        </w:rPr>
        <w:t xml:space="preserve"> WhatsApp, email, llamada, redes, reuniones.</w:t>
      </w:r>
    </w:p>
    <w:p w14:paraId="77F40B86" w14:textId="77777777" w:rsidR="009F5513" w:rsidRPr="009F5513" w:rsidRDefault="009F5513" w:rsidP="009F5513">
      <w:pPr>
        <w:numPr>
          <w:ilvl w:val="0"/>
          <w:numId w:val="9"/>
        </w:numPr>
        <w:rPr>
          <w:sz w:val="22"/>
          <w:szCs w:val="22"/>
        </w:rPr>
      </w:pPr>
      <w:r w:rsidRPr="009F5513">
        <w:rPr>
          <w:b/>
          <w:bCs/>
          <w:sz w:val="22"/>
          <w:szCs w:val="22"/>
        </w:rPr>
        <w:t>Tipos de interacción:</w:t>
      </w:r>
      <w:r w:rsidRPr="009F5513">
        <w:rPr>
          <w:sz w:val="22"/>
          <w:szCs w:val="22"/>
        </w:rPr>
        <w:t xml:space="preserve"> Consulta, cotización, seguimiento, cierre.</w:t>
      </w:r>
    </w:p>
    <w:p w14:paraId="686AFB01" w14:textId="77777777" w:rsidR="009F5513" w:rsidRPr="009F5513" w:rsidRDefault="009F5513" w:rsidP="009F5513">
      <w:pPr>
        <w:numPr>
          <w:ilvl w:val="0"/>
          <w:numId w:val="9"/>
        </w:numPr>
        <w:rPr>
          <w:sz w:val="22"/>
          <w:szCs w:val="22"/>
        </w:rPr>
      </w:pPr>
      <w:r w:rsidRPr="009F5513">
        <w:rPr>
          <w:b/>
          <w:bCs/>
          <w:sz w:val="22"/>
          <w:szCs w:val="22"/>
        </w:rPr>
        <w:t>Productos:</w:t>
      </w:r>
      <w:r w:rsidRPr="009F5513">
        <w:rPr>
          <w:sz w:val="22"/>
          <w:szCs w:val="22"/>
        </w:rPr>
        <w:t xml:space="preserve"> Lista predefinida (evitar carga libre).</w:t>
      </w:r>
    </w:p>
    <w:p w14:paraId="6B2C41C8" w14:textId="77777777" w:rsidR="009F5513" w:rsidRPr="009F5513" w:rsidRDefault="009F5513" w:rsidP="009F5513">
      <w:pPr>
        <w:numPr>
          <w:ilvl w:val="0"/>
          <w:numId w:val="9"/>
        </w:numPr>
        <w:rPr>
          <w:sz w:val="22"/>
          <w:szCs w:val="22"/>
        </w:rPr>
      </w:pPr>
      <w:r w:rsidRPr="009F5513">
        <w:rPr>
          <w:b/>
          <w:bCs/>
          <w:sz w:val="22"/>
          <w:szCs w:val="22"/>
        </w:rPr>
        <w:t>Resultados:</w:t>
      </w:r>
      <w:r w:rsidRPr="009F5513">
        <w:rPr>
          <w:sz w:val="22"/>
          <w:szCs w:val="22"/>
        </w:rPr>
        <w:t xml:space="preserve"> Interés, venta, sin respuesta, rechazo.</w:t>
      </w:r>
    </w:p>
    <w:p w14:paraId="1BE48F7E" w14:textId="77777777" w:rsidR="009F5513" w:rsidRPr="009F5513" w:rsidRDefault="009F5513" w:rsidP="009F5513">
      <w:pPr>
        <w:numPr>
          <w:ilvl w:val="0"/>
          <w:numId w:val="9"/>
        </w:numPr>
        <w:rPr>
          <w:sz w:val="22"/>
          <w:szCs w:val="22"/>
        </w:rPr>
      </w:pPr>
      <w:r w:rsidRPr="009F5513">
        <w:rPr>
          <w:b/>
          <w:bCs/>
          <w:sz w:val="22"/>
          <w:szCs w:val="22"/>
        </w:rPr>
        <w:t>Próximo paso:</w:t>
      </w:r>
      <w:r w:rsidRPr="009F5513">
        <w:rPr>
          <w:sz w:val="22"/>
          <w:szCs w:val="22"/>
        </w:rPr>
        <w:t xml:space="preserve"> Acción concreta + fecha de seguimiento.</w:t>
      </w:r>
    </w:p>
    <w:p w14:paraId="2A6195BD" w14:textId="77777777" w:rsidR="009F5513" w:rsidRPr="009F5513" w:rsidRDefault="009F5513" w:rsidP="009F5513">
      <w:pPr>
        <w:numPr>
          <w:ilvl w:val="0"/>
          <w:numId w:val="9"/>
        </w:numPr>
        <w:rPr>
          <w:sz w:val="22"/>
          <w:szCs w:val="22"/>
        </w:rPr>
      </w:pPr>
      <w:r w:rsidRPr="009F5513">
        <w:rPr>
          <w:b/>
          <w:bCs/>
          <w:sz w:val="22"/>
          <w:szCs w:val="22"/>
        </w:rPr>
        <w:t>Observaciones:</w:t>
      </w:r>
      <w:r w:rsidRPr="009F5513">
        <w:rPr>
          <w:sz w:val="22"/>
          <w:szCs w:val="22"/>
        </w:rPr>
        <w:t xml:space="preserve"> Datos relevantes para futuras interacciones.</w:t>
      </w:r>
    </w:p>
    <w:p w14:paraId="47C3B143" w14:textId="77777777" w:rsidR="009F5513" w:rsidRDefault="009F5513" w:rsidP="009F5513">
      <w:pPr>
        <w:rPr>
          <w:sz w:val="22"/>
          <w:szCs w:val="22"/>
        </w:rPr>
      </w:pPr>
    </w:p>
    <w:p w14:paraId="0F423B72" w14:textId="3BE127E1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t>9. Alertas y recordatorios</w:t>
      </w:r>
    </w:p>
    <w:p w14:paraId="7AEF496B" w14:textId="77777777" w:rsidR="009F5513" w:rsidRPr="009F5513" w:rsidRDefault="009F5513" w:rsidP="009F5513">
      <w:pPr>
        <w:numPr>
          <w:ilvl w:val="0"/>
          <w:numId w:val="10"/>
        </w:numPr>
        <w:rPr>
          <w:sz w:val="22"/>
          <w:szCs w:val="22"/>
        </w:rPr>
      </w:pPr>
      <w:r w:rsidRPr="009F5513">
        <w:rPr>
          <w:sz w:val="22"/>
          <w:szCs w:val="22"/>
        </w:rPr>
        <w:t>Seguimientos del día.</w:t>
      </w:r>
    </w:p>
    <w:p w14:paraId="48E0993D" w14:textId="77777777" w:rsidR="009F5513" w:rsidRPr="009F5513" w:rsidRDefault="009F5513" w:rsidP="009F5513">
      <w:pPr>
        <w:numPr>
          <w:ilvl w:val="0"/>
          <w:numId w:val="10"/>
        </w:numPr>
        <w:rPr>
          <w:sz w:val="22"/>
          <w:szCs w:val="22"/>
        </w:rPr>
      </w:pPr>
      <w:r w:rsidRPr="009F5513">
        <w:rPr>
          <w:sz w:val="22"/>
          <w:szCs w:val="22"/>
        </w:rPr>
        <w:t>Leads sin contacto en X días.</w:t>
      </w:r>
    </w:p>
    <w:p w14:paraId="6B638D4D" w14:textId="77777777" w:rsidR="009F5513" w:rsidRPr="009F5513" w:rsidRDefault="009F5513" w:rsidP="009F5513">
      <w:pPr>
        <w:numPr>
          <w:ilvl w:val="0"/>
          <w:numId w:val="10"/>
        </w:numPr>
        <w:rPr>
          <w:sz w:val="22"/>
          <w:szCs w:val="22"/>
        </w:rPr>
      </w:pPr>
      <w:r w:rsidRPr="009F5513">
        <w:rPr>
          <w:sz w:val="22"/>
          <w:szCs w:val="22"/>
        </w:rPr>
        <w:t>Vendedores sin actividad.</w:t>
      </w:r>
    </w:p>
    <w:p w14:paraId="6530C280" w14:textId="77777777" w:rsidR="009F5513" w:rsidRPr="009F5513" w:rsidRDefault="009F5513" w:rsidP="009F5513">
      <w:pPr>
        <w:numPr>
          <w:ilvl w:val="0"/>
          <w:numId w:val="10"/>
        </w:numPr>
        <w:rPr>
          <w:sz w:val="22"/>
          <w:szCs w:val="22"/>
        </w:rPr>
      </w:pPr>
      <w:r w:rsidRPr="009F5513">
        <w:rPr>
          <w:sz w:val="22"/>
          <w:szCs w:val="22"/>
        </w:rPr>
        <w:t>Seguimientos vencidos.</w:t>
      </w:r>
    </w:p>
    <w:p w14:paraId="1AA28856" w14:textId="77777777" w:rsidR="009F5513" w:rsidRPr="009F5513" w:rsidRDefault="009F5513" w:rsidP="009F5513">
      <w:pPr>
        <w:numPr>
          <w:ilvl w:val="0"/>
          <w:numId w:val="10"/>
        </w:numPr>
        <w:rPr>
          <w:sz w:val="22"/>
          <w:szCs w:val="22"/>
        </w:rPr>
      </w:pPr>
      <w:r w:rsidRPr="009F5513">
        <w:rPr>
          <w:sz w:val="22"/>
          <w:szCs w:val="22"/>
        </w:rPr>
        <w:t>Clientes calientes del día.</w:t>
      </w:r>
    </w:p>
    <w:p w14:paraId="64611F10" w14:textId="77777777" w:rsidR="009F5513" w:rsidRDefault="009F5513" w:rsidP="009F5513">
      <w:pPr>
        <w:rPr>
          <w:sz w:val="22"/>
          <w:szCs w:val="22"/>
        </w:rPr>
      </w:pPr>
    </w:p>
    <w:p w14:paraId="21913570" w14:textId="5DF6E94D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t>10. Reportes prioritarios</w:t>
      </w:r>
    </w:p>
    <w:p w14:paraId="5ABBCF85" w14:textId="77777777" w:rsidR="009F5513" w:rsidRPr="009F5513" w:rsidRDefault="009F5513" w:rsidP="009F5513">
      <w:pPr>
        <w:numPr>
          <w:ilvl w:val="0"/>
          <w:numId w:val="11"/>
        </w:numPr>
        <w:rPr>
          <w:sz w:val="22"/>
          <w:szCs w:val="22"/>
        </w:rPr>
      </w:pPr>
      <w:r w:rsidRPr="009F5513">
        <w:rPr>
          <w:sz w:val="22"/>
          <w:szCs w:val="22"/>
        </w:rPr>
        <w:t>Oportunidades activas vs cerradas.</w:t>
      </w:r>
    </w:p>
    <w:p w14:paraId="7215063E" w14:textId="77777777" w:rsidR="009F5513" w:rsidRPr="009F5513" w:rsidRDefault="009F5513" w:rsidP="009F5513">
      <w:pPr>
        <w:numPr>
          <w:ilvl w:val="0"/>
          <w:numId w:val="11"/>
        </w:numPr>
        <w:rPr>
          <w:sz w:val="22"/>
          <w:szCs w:val="22"/>
        </w:rPr>
      </w:pPr>
      <w:r w:rsidRPr="009F5513">
        <w:rPr>
          <w:sz w:val="22"/>
          <w:szCs w:val="22"/>
        </w:rPr>
        <w:t>Seguimientos vencidos.</w:t>
      </w:r>
    </w:p>
    <w:p w14:paraId="2B9D6C10" w14:textId="77777777" w:rsidR="009F5513" w:rsidRPr="009F5513" w:rsidRDefault="009F5513" w:rsidP="009F5513">
      <w:pPr>
        <w:numPr>
          <w:ilvl w:val="0"/>
          <w:numId w:val="11"/>
        </w:numPr>
        <w:rPr>
          <w:sz w:val="22"/>
          <w:szCs w:val="22"/>
        </w:rPr>
      </w:pPr>
      <w:r w:rsidRPr="009F5513">
        <w:rPr>
          <w:sz w:val="22"/>
          <w:szCs w:val="22"/>
        </w:rPr>
        <w:t>Conversión por vendedor.</w:t>
      </w:r>
    </w:p>
    <w:p w14:paraId="51477F3F" w14:textId="77777777" w:rsidR="009F5513" w:rsidRPr="009F5513" w:rsidRDefault="009F5513" w:rsidP="009F5513">
      <w:pPr>
        <w:numPr>
          <w:ilvl w:val="0"/>
          <w:numId w:val="11"/>
        </w:numPr>
        <w:rPr>
          <w:sz w:val="22"/>
          <w:szCs w:val="22"/>
        </w:rPr>
      </w:pPr>
      <w:r w:rsidRPr="009F5513">
        <w:rPr>
          <w:sz w:val="22"/>
          <w:szCs w:val="22"/>
        </w:rPr>
        <w:lastRenderedPageBreak/>
        <w:t>Motivos de pérdida.</w:t>
      </w:r>
    </w:p>
    <w:p w14:paraId="3EE98122" w14:textId="77777777" w:rsidR="009F5513" w:rsidRPr="009F5513" w:rsidRDefault="009F5513" w:rsidP="009F5513">
      <w:pPr>
        <w:numPr>
          <w:ilvl w:val="0"/>
          <w:numId w:val="11"/>
        </w:numPr>
        <w:rPr>
          <w:sz w:val="22"/>
          <w:szCs w:val="22"/>
        </w:rPr>
      </w:pPr>
      <w:r w:rsidRPr="009F5513">
        <w:rPr>
          <w:sz w:val="22"/>
          <w:szCs w:val="22"/>
        </w:rPr>
        <w:t>Ventas realizadas (producto, zona, vendedor, facturación, rentabilidad, período).</w:t>
      </w:r>
    </w:p>
    <w:p w14:paraId="1F0BC8C0" w14:textId="77777777" w:rsidR="009F5513" w:rsidRPr="009F5513" w:rsidRDefault="009F5513" w:rsidP="009F5513">
      <w:pPr>
        <w:numPr>
          <w:ilvl w:val="0"/>
          <w:numId w:val="11"/>
        </w:numPr>
        <w:rPr>
          <w:sz w:val="22"/>
          <w:szCs w:val="22"/>
        </w:rPr>
      </w:pPr>
      <w:r w:rsidRPr="009F5513">
        <w:rPr>
          <w:sz w:val="22"/>
          <w:szCs w:val="22"/>
        </w:rPr>
        <w:t>Ventas no cerradas e impacto económico.</w:t>
      </w:r>
    </w:p>
    <w:p w14:paraId="0810D7BC" w14:textId="77777777" w:rsidR="009F5513" w:rsidRDefault="009F5513" w:rsidP="009F5513">
      <w:pPr>
        <w:rPr>
          <w:sz w:val="22"/>
          <w:szCs w:val="22"/>
        </w:rPr>
      </w:pPr>
    </w:p>
    <w:p w14:paraId="6CF8D4BF" w14:textId="3933820C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t>11. Integraciones deseadas (prioridad media)</w:t>
      </w:r>
    </w:p>
    <w:p w14:paraId="21069E1F" w14:textId="18462FEC" w:rsidR="009F5513" w:rsidRPr="009F5513" w:rsidRDefault="009F5513" w:rsidP="009F5513">
      <w:pPr>
        <w:numPr>
          <w:ilvl w:val="0"/>
          <w:numId w:val="12"/>
        </w:numPr>
        <w:rPr>
          <w:sz w:val="22"/>
          <w:szCs w:val="22"/>
        </w:rPr>
      </w:pPr>
      <w:r w:rsidRPr="009F5513">
        <w:rPr>
          <w:sz w:val="22"/>
          <w:szCs w:val="22"/>
        </w:rPr>
        <w:t>WhatsApp</w:t>
      </w:r>
      <w:r>
        <w:rPr>
          <w:sz w:val="22"/>
          <w:szCs w:val="22"/>
        </w:rPr>
        <w:t>.</w:t>
      </w:r>
    </w:p>
    <w:p w14:paraId="15ECD31F" w14:textId="57A924BC" w:rsidR="009F5513" w:rsidRPr="009F5513" w:rsidRDefault="009F5513" w:rsidP="009F5513">
      <w:pPr>
        <w:numPr>
          <w:ilvl w:val="0"/>
          <w:numId w:val="12"/>
        </w:numPr>
        <w:rPr>
          <w:sz w:val="22"/>
          <w:szCs w:val="22"/>
        </w:rPr>
      </w:pPr>
      <w:r w:rsidRPr="009F5513">
        <w:rPr>
          <w:sz w:val="22"/>
          <w:szCs w:val="22"/>
        </w:rPr>
        <w:t>Email</w:t>
      </w:r>
      <w:r>
        <w:rPr>
          <w:sz w:val="22"/>
          <w:szCs w:val="22"/>
        </w:rPr>
        <w:t>.</w:t>
      </w:r>
    </w:p>
    <w:p w14:paraId="396C0728" w14:textId="0EF31C63" w:rsidR="009F5513" w:rsidRPr="009F5513" w:rsidRDefault="009F5513" w:rsidP="009F5513">
      <w:pPr>
        <w:numPr>
          <w:ilvl w:val="0"/>
          <w:numId w:val="12"/>
        </w:numPr>
        <w:rPr>
          <w:sz w:val="22"/>
          <w:szCs w:val="22"/>
        </w:rPr>
      </w:pPr>
      <w:r w:rsidRPr="009F5513">
        <w:rPr>
          <w:sz w:val="22"/>
          <w:szCs w:val="22"/>
        </w:rPr>
        <w:t>Google Calendar</w:t>
      </w:r>
      <w:r>
        <w:rPr>
          <w:sz w:val="22"/>
          <w:szCs w:val="22"/>
        </w:rPr>
        <w:t>.</w:t>
      </w:r>
    </w:p>
    <w:p w14:paraId="005B5A88" w14:textId="1F94BE82" w:rsidR="009F5513" w:rsidRPr="009F5513" w:rsidRDefault="009F5513" w:rsidP="009F5513">
      <w:pPr>
        <w:numPr>
          <w:ilvl w:val="0"/>
          <w:numId w:val="12"/>
        </w:numPr>
        <w:rPr>
          <w:sz w:val="22"/>
          <w:szCs w:val="22"/>
        </w:rPr>
      </w:pPr>
      <w:r w:rsidRPr="009F5513">
        <w:rPr>
          <w:sz w:val="22"/>
          <w:szCs w:val="22"/>
        </w:rPr>
        <w:t>Formularios web / presupuestos</w:t>
      </w:r>
      <w:r>
        <w:rPr>
          <w:sz w:val="22"/>
          <w:szCs w:val="22"/>
        </w:rPr>
        <w:t>.</w:t>
      </w:r>
    </w:p>
    <w:p w14:paraId="1F227C5E" w14:textId="77777777" w:rsidR="009F5513" w:rsidRDefault="009F5513" w:rsidP="009F5513">
      <w:pPr>
        <w:rPr>
          <w:sz w:val="22"/>
          <w:szCs w:val="22"/>
        </w:rPr>
      </w:pPr>
    </w:p>
    <w:p w14:paraId="405EE65E" w14:textId="285D5213" w:rsidR="009F5513" w:rsidRPr="009F5513" w:rsidRDefault="009F5513" w:rsidP="009F5513">
      <w:pPr>
        <w:pStyle w:val="Ttulo1"/>
        <w:rPr>
          <w:sz w:val="28"/>
          <w:szCs w:val="28"/>
        </w:rPr>
      </w:pPr>
      <w:r w:rsidRPr="009F5513">
        <w:rPr>
          <w:sz w:val="28"/>
          <w:szCs w:val="28"/>
        </w:rPr>
        <w:t>12. Visión a futuro</w:t>
      </w:r>
    </w:p>
    <w:p w14:paraId="13B87AEB" w14:textId="77777777" w:rsidR="009F5513" w:rsidRPr="009F5513" w:rsidRDefault="009F5513" w:rsidP="009F5513">
      <w:pPr>
        <w:rPr>
          <w:sz w:val="22"/>
          <w:szCs w:val="22"/>
        </w:rPr>
      </w:pPr>
      <w:r w:rsidRPr="009F5513">
        <w:rPr>
          <w:sz w:val="22"/>
          <w:szCs w:val="22"/>
        </w:rPr>
        <w:t xml:space="preserve">Comenzar con un CRM </w:t>
      </w:r>
      <w:r w:rsidRPr="009F5513">
        <w:rPr>
          <w:b/>
          <w:bCs/>
          <w:sz w:val="22"/>
          <w:szCs w:val="22"/>
        </w:rPr>
        <w:t>extremadamente simple y usable sin capacitación</w:t>
      </w:r>
      <w:r w:rsidRPr="009F5513">
        <w:rPr>
          <w:sz w:val="22"/>
          <w:szCs w:val="22"/>
        </w:rPr>
        <w:t>, y escalar progresivamente hacia supervisión, análisis y gestión comercial.</w:t>
      </w:r>
    </w:p>
    <w:p w14:paraId="22D855CD" w14:textId="77777777" w:rsidR="00B505A2" w:rsidRPr="009F5513" w:rsidRDefault="00B505A2" w:rsidP="00E97FDF">
      <w:pPr>
        <w:rPr>
          <w:sz w:val="22"/>
          <w:szCs w:val="22"/>
          <w:lang w:val="es-MX"/>
        </w:rPr>
      </w:pPr>
    </w:p>
    <w:sectPr w:rsidR="00B505A2" w:rsidRPr="009F5513" w:rsidSect="00820E30">
      <w:headerReference w:type="default" r:id="rId7"/>
      <w:footerReference w:type="default" r:id="rId8"/>
      <w:pgSz w:w="11906" w:h="16838"/>
      <w:pgMar w:top="1985" w:right="1701" w:bottom="1135" w:left="1701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7A726" w14:textId="77777777" w:rsidR="00193AB3" w:rsidRDefault="00193AB3" w:rsidP="002B44D4">
      <w:pPr>
        <w:spacing w:after="0" w:line="240" w:lineRule="auto"/>
      </w:pPr>
      <w:r>
        <w:separator/>
      </w:r>
    </w:p>
  </w:endnote>
  <w:endnote w:type="continuationSeparator" w:id="0">
    <w:p w14:paraId="69CDC749" w14:textId="77777777" w:rsidR="00193AB3" w:rsidRDefault="00193AB3" w:rsidP="002B4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w Modelica">
    <w:panose1 w:val="000006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League Spartan">
    <w:panose1 w:val="00000800000000000000"/>
    <w:charset w:val="00"/>
    <w:family w:val="modern"/>
    <w:notTrueType/>
    <w:pitch w:val="variable"/>
    <w:sig w:usb0="00000007" w:usb1="00000000" w:usb2="00000000" w:usb3="00000000" w:csb0="000000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7DEB" w14:textId="77777777" w:rsidR="00820E30" w:rsidRDefault="00820E3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638B77" wp14:editId="2062A016">
              <wp:simplePos x="0" y="0"/>
              <wp:positionH relativeFrom="margin">
                <wp:posOffset>-719455</wp:posOffset>
              </wp:positionH>
              <wp:positionV relativeFrom="paragraph">
                <wp:posOffset>70485</wp:posOffset>
              </wp:positionV>
              <wp:extent cx="6840000" cy="0"/>
              <wp:effectExtent l="0" t="0" r="0" b="0"/>
              <wp:wrapNone/>
              <wp:docPr id="1997341719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0000" cy="0"/>
                      </a:xfrm>
                      <a:prstGeom prst="line">
                        <a:avLst/>
                      </a:prstGeom>
                      <a:ln>
                        <a:solidFill>
                          <a:srgbClr val="656565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F3EF2F" id="Conector recto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6.65pt,5.55pt" to="481.9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" strokecolor="#656565" strokeweight="1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C079C0" wp14:editId="524925AB">
              <wp:simplePos x="0" y="0"/>
              <wp:positionH relativeFrom="margin">
                <wp:align>center</wp:align>
              </wp:positionH>
              <wp:positionV relativeFrom="paragraph">
                <wp:posOffset>70485</wp:posOffset>
              </wp:positionV>
              <wp:extent cx="6839585" cy="361950"/>
              <wp:effectExtent l="0" t="0" r="0" b="0"/>
              <wp:wrapNone/>
              <wp:docPr id="2047146592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39585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74FD60B" w14:textId="77777777" w:rsidR="00820E30" w:rsidRPr="00820E30" w:rsidRDefault="00820E30" w:rsidP="00820E30">
                          <w:pPr>
                            <w:jc w:val="center"/>
                            <w:rPr>
                              <w:color w:val="656565"/>
                              <w:sz w:val="20"/>
                              <w:lang w:val="es-MX"/>
                            </w:rPr>
                          </w:pPr>
                          <w:r w:rsidRPr="00820E30">
                            <w:rPr>
                              <w:color w:val="656565"/>
                              <w:sz w:val="20"/>
                              <w:lang w:val="es-MX"/>
                            </w:rPr>
                            <w:t>mejoraok.com | @mejoraok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C079C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0;margin-top:5.55pt;width:538.55pt;height:28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" filled="f" stroked="f" strokeweight=".5pt">
              <v:textbox>
                <w:txbxContent>
                  <w:p w14:paraId="474FD60B" w14:textId="77777777" w:rsidR="00820E30" w:rsidRPr="00820E30" w:rsidRDefault="00820E30" w:rsidP="00820E30">
                    <w:pPr>
                      <w:jc w:val="center"/>
                      <w:rPr>
                        <w:color w:val="656565"/>
                        <w:sz w:val="20"/>
                        <w:lang w:val="es-MX"/>
                      </w:rPr>
                    </w:pPr>
                    <w:r w:rsidRPr="00820E30">
                      <w:rPr>
                        <w:color w:val="656565"/>
                        <w:sz w:val="20"/>
                        <w:lang w:val="es-MX"/>
                      </w:rPr>
                      <w:t>mejoraok.com | @mejoraok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DBD08" w14:textId="77777777" w:rsidR="00193AB3" w:rsidRDefault="00193AB3" w:rsidP="002B44D4">
      <w:pPr>
        <w:spacing w:after="0" w:line="240" w:lineRule="auto"/>
      </w:pPr>
      <w:r>
        <w:separator/>
      </w:r>
    </w:p>
  </w:footnote>
  <w:footnote w:type="continuationSeparator" w:id="0">
    <w:p w14:paraId="2F339688" w14:textId="77777777" w:rsidR="00193AB3" w:rsidRDefault="00193AB3" w:rsidP="002B4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7AF5" w14:textId="77777777" w:rsidR="002B44D4" w:rsidRDefault="002B44D4">
    <w:pPr>
      <w:pStyle w:val="Encabezado"/>
      <w:rPr>
        <w:lang w:val="es-MX"/>
      </w:rPr>
    </w:pPr>
    <w:r>
      <w:rPr>
        <w:noProof/>
        <w:lang w:val="es-MX"/>
      </w:rPr>
      <w:drawing>
        <wp:anchor distT="0" distB="0" distL="114300" distR="114300" simplePos="0" relativeHeight="251660288" behindDoc="1" locked="0" layoutInCell="1" allowOverlap="1" wp14:anchorId="03B786D0" wp14:editId="391E363B">
          <wp:simplePos x="0" y="0"/>
          <wp:positionH relativeFrom="margin">
            <wp:align>center</wp:align>
          </wp:positionH>
          <wp:positionV relativeFrom="paragraph">
            <wp:posOffset>-182880</wp:posOffset>
          </wp:positionV>
          <wp:extent cx="1836000" cy="473978"/>
          <wp:effectExtent l="0" t="0" r="0" b="2540"/>
          <wp:wrapTight wrapText="bothSides">
            <wp:wrapPolygon edited="0">
              <wp:start x="1121" y="0"/>
              <wp:lineTo x="0" y="13029"/>
              <wp:lineTo x="0" y="15635"/>
              <wp:lineTo x="672" y="20847"/>
              <wp:lineTo x="2241" y="20847"/>
              <wp:lineTo x="2466" y="20847"/>
              <wp:lineTo x="4035" y="14767"/>
              <wp:lineTo x="4035" y="13898"/>
              <wp:lineTo x="21294" y="9555"/>
              <wp:lineTo x="21294" y="1737"/>
              <wp:lineTo x="2466" y="0"/>
              <wp:lineTo x="1121" y="0"/>
            </wp:wrapPolygon>
          </wp:wrapTight>
          <wp:docPr id="447800547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9617414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6000" cy="473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F1FFEA" w14:textId="77777777" w:rsidR="002B44D4" w:rsidRDefault="00820E30">
    <w:pPr>
      <w:pStyle w:val="Encabezado"/>
      <w:rPr>
        <w:lang w:val="es-MX"/>
      </w:rPr>
    </w:pP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755320" wp14:editId="366FD5EC">
              <wp:simplePos x="0" y="0"/>
              <wp:positionH relativeFrom="margin">
                <wp:align>center</wp:align>
              </wp:positionH>
              <wp:positionV relativeFrom="paragraph">
                <wp:posOffset>249555</wp:posOffset>
              </wp:positionV>
              <wp:extent cx="6839585" cy="0"/>
              <wp:effectExtent l="0" t="0" r="0" b="0"/>
              <wp:wrapNone/>
              <wp:docPr id="1675033119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9585" cy="0"/>
                      </a:xfrm>
                      <a:prstGeom prst="line">
                        <a:avLst/>
                      </a:prstGeom>
                      <a:ln>
                        <a:solidFill>
                          <a:srgbClr val="F2BC1B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9D4053F" id="Conector recto 3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9.65pt" to="538.5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" strokecolor="#f2bc1b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;visibility:visible;mso-wrap-style:square" o:bullet="t">
        <v:imagedata r:id="rId1" o:title="mso951"/>
      </v:shape>
    </w:pict>
  </w:numPicBullet>
  <w:abstractNum w:abstractNumId="0" w15:restartNumberingAfterBreak="0">
    <w:nsid w:val="03E0636B"/>
    <w:multiLevelType w:val="multilevel"/>
    <w:tmpl w:val="37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311"/>
    <w:multiLevelType w:val="multilevel"/>
    <w:tmpl w:val="37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617F8"/>
    <w:multiLevelType w:val="multilevel"/>
    <w:tmpl w:val="37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A6AA7"/>
    <w:multiLevelType w:val="hybridMultilevel"/>
    <w:tmpl w:val="E68893D2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D5780"/>
    <w:multiLevelType w:val="multilevel"/>
    <w:tmpl w:val="37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4409E"/>
    <w:multiLevelType w:val="multilevel"/>
    <w:tmpl w:val="37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65997"/>
    <w:multiLevelType w:val="multilevel"/>
    <w:tmpl w:val="37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97B37"/>
    <w:multiLevelType w:val="multilevel"/>
    <w:tmpl w:val="37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8433A"/>
    <w:multiLevelType w:val="multilevel"/>
    <w:tmpl w:val="37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917EA"/>
    <w:multiLevelType w:val="multilevel"/>
    <w:tmpl w:val="37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54CD7"/>
    <w:multiLevelType w:val="multilevel"/>
    <w:tmpl w:val="37A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F3463"/>
    <w:multiLevelType w:val="hybridMultilevel"/>
    <w:tmpl w:val="E9BA08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38966">
    <w:abstractNumId w:val="11"/>
  </w:num>
  <w:num w:numId="2" w16cid:durableId="1151949539">
    <w:abstractNumId w:val="3"/>
  </w:num>
  <w:num w:numId="3" w16cid:durableId="1053390730">
    <w:abstractNumId w:val="6"/>
  </w:num>
  <w:num w:numId="4" w16cid:durableId="1074398272">
    <w:abstractNumId w:val="5"/>
  </w:num>
  <w:num w:numId="5" w16cid:durableId="380324858">
    <w:abstractNumId w:val="4"/>
  </w:num>
  <w:num w:numId="6" w16cid:durableId="1568413682">
    <w:abstractNumId w:val="1"/>
  </w:num>
  <w:num w:numId="7" w16cid:durableId="491718197">
    <w:abstractNumId w:val="10"/>
  </w:num>
  <w:num w:numId="8" w16cid:durableId="1167477336">
    <w:abstractNumId w:val="8"/>
  </w:num>
  <w:num w:numId="9" w16cid:durableId="823349558">
    <w:abstractNumId w:val="9"/>
  </w:num>
  <w:num w:numId="10" w16cid:durableId="1380202940">
    <w:abstractNumId w:val="7"/>
  </w:num>
  <w:num w:numId="11" w16cid:durableId="954677484">
    <w:abstractNumId w:val="2"/>
  </w:num>
  <w:num w:numId="12" w16cid:durableId="142063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13"/>
    <w:rsid w:val="00126038"/>
    <w:rsid w:val="00193AB3"/>
    <w:rsid w:val="001B36D4"/>
    <w:rsid w:val="001D6C56"/>
    <w:rsid w:val="00214E15"/>
    <w:rsid w:val="002B44D4"/>
    <w:rsid w:val="00321339"/>
    <w:rsid w:val="00351E1C"/>
    <w:rsid w:val="00365274"/>
    <w:rsid w:val="00410922"/>
    <w:rsid w:val="00422308"/>
    <w:rsid w:val="00497EE0"/>
    <w:rsid w:val="004E02A2"/>
    <w:rsid w:val="005561E4"/>
    <w:rsid w:val="00586729"/>
    <w:rsid w:val="005A695F"/>
    <w:rsid w:val="00611219"/>
    <w:rsid w:val="00670D1F"/>
    <w:rsid w:val="00752FEB"/>
    <w:rsid w:val="00757635"/>
    <w:rsid w:val="007B1700"/>
    <w:rsid w:val="007B1F55"/>
    <w:rsid w:val="007F518A"/>
    <w:rsid w:val="00820E30"/>
    <w:rsid w:val="00840F5E"/>
    <w:rsid w:val="00983534"/>
    <w:rsid w:val="009F5513"/>
    <w:rsid w:val="00A61C27"/>
    <w:rsid w:val="00A632A3"/>
    <w:rsid w:val="00B505A2"/>
    <w:rsid w:val="00B87D84"/>
    <w:rsid w:val="00C20BAF"/>
    <w:rsid w:val="00CC3E7C"/>
    <w:rsid w:val="00D1276C"/>
    <w:rsid w:val="00D24114"/>
    <w:rsid w:val="00D527D0"/>
    <w:rsid w:val="00DB4CA0"/>
    <w:rsid w:val="00DE6D26"/>
    <w:rsid w:val="00DF4B39"/>
    <w:rsid w:val="00E01B9D"/>
    <w:rsid w:val="00E64097"/>
    <w:rsid w:val="00E968AA"/>
    <w:rsid w:val="00E97FDF"/>
    <w:rsid w:val="00EA771A"/>
    <w:rsid w:val="00EA7D79"/>
    <w:rsid w:val="00F559A3"/>
    <w:rsid w:val="00FC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5B5D4"/>
  <w15:chartTrackingRefBased/>
  <w15:docId w15:val="{1B034ED1-185B-4E39-9914-ECE09F02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6D4"/>
  </w:style>
  <w:style w:type="paragraph" w:styleId="Ttulo1">
    <w:name w:val="heading 1"/>
    <w:basedOn w:val="Normal"/>
    <w:next w:val="Normal"/>
    <w:link w:val="Ttulo1Car"/>
    <w:uiPriority w:val="9"/>
    <w:qFormat/>
    <w:rsid w:val="001B36D4"/>
    <w:pPr>
      <w:keepNext/>
      <w:keepLines/>
      <w:pBdr>
        <w:bottom w:val="single" w:sz="4" w:space="2" w:color="E5C34B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36D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5C34B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36D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6A01C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B36D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56B13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B36D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6A01C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1B36D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56B13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6D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56B1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6D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56B1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6D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56B1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6D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36D4"/>
    <w:rPr>
      <w:rFonts w:asciiTheme="majorHAnsi" w:eastAsiaTheme="majorEastAsia" w:hAnsiTheme="majorHAnsi" w:cstheme="majorBidi"/>
      <w:color w:val="E5C34B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B36D4"/>
    <w:rPr>
      <w:rFonts w:asciiTheme="majorHAnsi" w:eastAsiaTheme="majorEastAsia" w:hAnsiTheme="majorHAnsi" w:cstheme="majorBidi"/>
      <w:color w:val="C6A01C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1B36D4"/>
    <w:rPr>
      <w:rFonts w:asciiTheme="majorHAnsi" w:eastAsiaTheme="majorEastAsia" w:hAnsiTheme="majorHAnsi" w:cstheme="majorBidi"/>
      <w:i/>
      <w:iCs/>
      <w:color w:val="856B1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rsid w:val="001B36D4"/>
    <w:rPr>
      <w:rFonts w:asciiTheme="majorHAnsi" w:eastAsiaTheme="majorEastAsia" w:hAnsiTheme="majorHAnsi" w:cstheme="majorBidi"/>
      <w:color w:val="C6A01C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sid w:val="001B36D4"/>
    <w:rPr>
      <w:rFonts w:asciiTheme="majorHAnsi" w:eastAsiaTheme="majorEastAsia" w:hAnsiTheme="majorHAnsi" w:cstheme="majorBidi"/>
      <w:i/>
      <w:iCs/>
      <w:color w:val="856B13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6D4"/>
    <w:rPr>
      <w:rFonts w:asciiTheme="majorHAnsi" w:eastAsiaTheme="majorEastAsia" w:hAnsiTheme="majorHAnsi" w:cstheme="majorBidi"/>
      <w:b/>
      <w:bCs/>
      <w:color w:val="856B1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6D4"/>
    <w:rPr>
      <w:rFonts w:asciiTheme="majorHAnsi" w:eastAsiaTheme="majorEastAsia" w:hAnsiTheme="majorHAnsi" w:cstheme="majorBidi"/>
      <w:color w:val="856B1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6D4"/>
    <w:rPr>
      <w:rFonts w:asciiTheme="majorHAnsi" w:eastAsiaTheme="majorEastAsia" w:hAnsiTheme="majorHAnsi" w:cstheme="majorBidi"/>
      <w:i/>
      <w:iCs/>
      <w:color w:val="856B13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B36D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1B36D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1B36D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6D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6D4"/>
    <w:rPr>
      <w:caps/>
      <w:color w:val="404040" w:themeColor="text1" w:themeTint="BF"/>
      <w:spacing w:val="20"/>
      <w:sz w:val="28"/>
      <w:szCs w:val="28"/>
    </w:rPr>
  </w:style>
  <w:style w:type="character" w:styleId="Fuerte">
    <w:name w:val="Strong"/>
    <w:basedOn w:val="Fuentedeprrafopredeter"/>
    <w:uiPriority w:val="22"/>
    <w:qFormat/>
    <w:rsid w:val="001B36D4"/>
    <w:rPr>
      <w:b/>
      <w:bCs/>
    </w:rPr>
  </w:style>
  <w:style w:type="character" w:styleId="nfasis">
    <w:name w:val="Emphasis"/>
    <w:basedOn w:val="Fuentedeprrafopredeter"/>
    <w:uiPriority w:val="20"/>
    <w:qFormat/>
    <w:rsid w:val="001B36D4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1B36D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B36D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B36D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6D4"/>
    <w:pPr>
      <w:pBdr>
        <w:top w:val="single" w:sz="24" w:space="4" w:color="E5C34B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6D4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1B36D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1B36D4"/>
    <w:rPr>
      <w:b/>
      <w:bCs/>
      <w:i/>
      <w:iCs/>
      <w:caps w:val="0"/>
      <w:smallCaps w:val="0"/>
      <w:strike w:val="0"/>
      <w:dstrike w:val="0"/>
      <w:color w:val="E5C34B" w:themeColor="accent2"/>
    </w:rPr>
  </w:style>
  <w:style w:type="character" w:styleId="Referenciasutil">
    <w:name w:val="Subtle Reference"/>
    <w:basedOn w:val="Fuentedeprrafopredeter"/>
    <w:uiPriority w:val="31"/>
    <w:qFormat/>
    <w:rsid w:val="001B36D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1B36D4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1B36D4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B36D4"/>
    <w:pPr>
      <w:outlineLvl w:val="9"/>
    </w:pPr>
  </w:style>
  <w:style w:type="paragraph" w:styleId="Prrafodelista">
    <w:name w:val="List Paragraph"/>
    <w:basedOn w:val="Normal"/>
    <w:uiPriority w:val="34"/>
    <w:qFormat/>
    <w:rsid w:val="001B36D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B44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4D4"/>
  </w:style>
  <w:style w:type="paragraph" w:styleId="Piedepgina">
    <w:name w:val="footer"/>
    <w:basedOn w:val="Normal"/>
    <w:link w:val="PiedepginaCar"/>
    <w:uiPriority w:val="99"/>
    <w:unhideWhenUsed/>
    <w:rsid w:val="002B44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dy\OneDrive\Documentos\Plantillas%20personalizadas%20de%20Office\Plantilla%20MC.dotx" TargetMode="External"/></Relationships>
</file>

<file path=word/theme/theme1.xml><?xml version="1.0" encoding="utf-8"?>
<a:theme xmlns:a="http://schemas.openxmlformats.org/drawingml/2006/main" name="Tema de Office">
  <a:themeElements>
    <a:clrScheme name="MC">
      <a:dk1>
        <a:sysClr val="windowText" lastClr="000000"/>
      </a:dk1>
      <a:lt1>
        <a:sysClr val="window" lastClr="FFFFFF"/>
      </a:lt1>
      <a:dk2>
        <a:srgbClr val="F2BC1B"/>
      </a:dk2>
      <a:lt2>
        <a:srgbClr val="F2F2F2"/>
      </a:lt2>
      <a:accent1>
        <a:srgbClr val="2C5CA5"/>
      </a:accent1>
      <a:accent2>
        <a:srgbClr val="E5C34B"/>
      </a:accent2>
      <a:accent3>
        <a:srgbClr val="F29422"/>
      </a:accent3>
      <a:accent4>
        <a:srgbClr val="C64E4A"/>
      </a:accent4>
      <a:accent5>
        <a:srgbClr val="2BA8D9"/>
      </a:accent5>
      <a:accent6>
        <a:srgbClr val="656565"/>
      </a:accent6>
      <a:hlink>
        <a:srgbClr val="495F93"/>
      </a:hlink>
      <a:folHlink>
        <a:srgbClr val="E5C34B"/>
      </a:folHlink>
    </a:clrScheme>
    <a:fontScheme name="Personalizado 1">
      <a:majorFont>
        <a:latin typeface="League Spartan"/>
        <a:ea typeface=""/>
        <a:cs typeface=""/>
      </a:majorFont>
      <a:minorFont>
        <a:latin typeface="Bw Modelic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594C070-F940-46EE-8ADB-B06F9A79EEDD}">
  <we:reference id="wa104380050" version="3.8.0.0" store="es-ES" storeType="OMEX"/>
  <we:alternateReferences>
    <we:reference id="WA104380050" version="3.8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07017DB-E6E7-4A3D-B4A4-CBD7C43B310E}">
  <we:reference id="wa104380519" version="3.7.0.0" store="es-ES" storeType="OMEX"/>
  <we:alternateReferences>
    <we:reference id="WA104380519" version="3.7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Plantilla MC</Template>
  <TotalTime>8</TotalTime>
  <Pages>4</Pages>
  <Words>494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Sindy Geisert</dc:creator>
  <cp:keywords/>
  <dc:description/>
  <cp:lastModifiedBy>Sindy Geisert</cp:lastModifiedBy>
  <cp:revision>1</cp:revision>
  <cp:lastPrinted>2025-03-06T22:12:00Z</cp:lastPrinted>
  <dcterms:created xsi:type="dcterms:W3CDTF">2026-02-06T21:10:00Z</dcterms:created>
  <dcterms:modified xsi:type="dcterms:W3CDTF">2026-02-06T21:18:00Z</dcterms:modified>
</cp:coreProperties>
</file>